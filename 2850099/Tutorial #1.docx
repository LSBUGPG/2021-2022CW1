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DBE7C" w14:textId="31999847" w:rsidR="005C6D45" w:rsidRDefault="00436301">
      <w:pPr>
        <w:pStyle w:val="Title"/>
        <w:rPr>
          <w:sz w:val="72"/>
          <w:szCs w:val="72"/>
        </w:rPr>
      </w:pPr>
      <w:r>
        <w:rPr>
          <w:sz w:val="72"/>
          <w:szCs w:val="72"/>
        </w:rPr>
        <w:t>Tutorial #1 Mov</w:t>
      </w:r>
      <w:r w:rsidR="00BC2411">
        <w:rPr>
          <w:sz w:val="72"/>
          <w:szCs w:val="72"/>
        </w:rPr>
        <w:t xml:space="preserve">ing left and </w:t>
      </w:r>
      <w:proofErr w:type="gramStart"/>
      <w:r w:rsidR="00BC2411">
        <w:rPr>
          <w:sz w:val="72"/>
          <w:szCs w:val="72"/>
        </w:rPr>
        <w:t xml:space="preserve">right </w:t>
      </w:r>
      <w:r>
        <w:rPr>
          <w:sz w:val="72"/>
          <w:szCs w:val="72"/>
        </w:rPr>
        <w:t xml:space="preserve"> in</w:t>
      </w:r>
      <w:proofErr w:type="gramEnd"/>
      <w:r w:rsidR="00BC2411">
        <w:rPr>
          <w:sz w:val="72"/>
          <w:szCs w:val="72"/>
        </w:rPr>
        <w:t xml:space="preserve"> a</w:t>
      </w:r>
      <w:r>
        <w:rPr>
          <w:sz w:val="72"/>
          <w:szCs w:val="72"/>
        </w:rPr>
        <w:t xml:space="preserve"> 2D</w:t>
      </w:r>
      <w:r w:rsidR="00BC2411">
        <w:rPr>
          <w:sz w:val="72"/>
          <w:szCs w:val="72"/>
        </w:rPr>
        <w:t xml:space="preserve"> space.</w:t>
      </w:r>
    </w:p>
    <w:p w14:paraId="7A381A26" w14:textId="555022A8" w:rsidR="00436301" w:rsidRDefault="00436301" w:rsidP="00436301">
      <w:pPr>
        <w:ind w:left="360"/>
      </w:pPr>
    </w:p>
    <w:p w14:paraId="7E4E74CC" w14:textId="284568C0" w:rsidR="00436301" w:rsidRDefault="00436301" w:rsidP="00436301">
      <w:pPr>
        <w:ind w:left="360"/>
      </w:pPr>
      <w:r>
        <w:rPr>
          <w:b/>
          <w:bCs/>
          <w:sz w:val="52"/>
          <w:szCs w:val="52"/>
          <w:u w:val="single"/>
        </w:rPr>
        <w:t>Setting up the scene</w:t>
      </w:r>
      <w:r>
        <w:rPr>
          <w:b/>
          <w:bCs/>
          <w:sz w:val="52"/>
          <w:szCs w:val="52"/>
          <w:u w:val="single"/>
        </w:rPr>
        <w:br/>
      </w:r>
      <w:r>
        <w:t xml:space="preserve">For this tutorial we’ll be working in Unity 2D, so first things first go into the Unity Hub and open up a </w:t>
      </w:r>
      <w:proofErr w:type="gramStart"/>
      <w:r>
        <w:t>brand new</w:t>
      </w:r>
      <w:proofErr w:type="gramEnd"/>
      <w:r>
        <w:t xml:space="preserve"> Unity 2D project. </w:t>
      </w:r>
      <w:r>
        <w:br/>
      </w:r>
      <w:r w:rsidRPr="00436301">
        <w:drawing>
          <wp:inline distT="0" distB="0" distL="0" distR="0" wp14:anchorId="6993BE20" wp14:editId="15B5FA05">
            <wp:extent cx="3993054" cy="2095500"/>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3997253" cy="2097704"/>
                    </a:xfrm>
                    <a:prstGeom prst="rect">
                      <a:avLst/>
                    </a:prstGeom>
                  </pic:spPr>
                </pic:pic>
              </a:graphicData>
            </a:graphic>
          </wp:inline>
        </w:drawing>
      </w:r>
    </w:p>
    <w:p w14:paraId="09D05529" w14:textId="04F7AD35" w:rsidR="00436301" w:rsidRDefault="00436301" w:rsidP="00436301">
      <w:pPr>
        <w:ind w:left="360"/>
      </w:pPr>
    </w:p>
    <w:p w14:paraId="2CBC74D1" w14:textId="23D91198" w:rsidR="00436301" w:rsidRDefault="00436301" w:rsidP="00436301">
      <w:pPr>
        <w:ind w:left="360"/>
      </w:pPr>
      <w:r>
        <w:t xml:space="preserve">Once The project window opens you should be able to see a blank canvas, </w:t>
      </w:r>
      <w:r w:rsidR="00FC4A08">
        <w:t>now</w:t>
      </w:r>
      <w:r>
        <w:t xml:space="preserve"> that’s because we have </w:t>
      </w:r>
      <w:r w:rsidR="00E43F86">
        <w:t xml:space="preserve">a </w:t>
      </w:r>
      <w:r w:rsidR="001955D4">
        <w:t>brand-new</w:t>
      </w:r>
      <w:r w:rsidR="00E43F86">
        <w:t xml:space="preserve"> scene with no objects implemented </w:t>
      </w:r>
      <w:proofErr w:type="gramStart"/>
      <w:r w:rsidR="00E43F86">
        <w:t>at the moment</w:t>
      </w:r>
      <w:proofErr w:type="gramEnd"/>
      <w:r w:rsidR="00E43F86">
        <w:t xml:space="preserve">. </w:t>
      </w:r>
      <w:r w:rsidR="00E43F86">
        <w:br/>
      </w:r>
      <w:r w:rsidR="00E43F86" w:rsidRPr="00E43F86">
        <w:drawing>
          <wp:inline distT="0" distB="0" distL="0" distR="0" wp14:anchorId="320EB946" wp14:editId="23CEB0D7">
            <wp:extent cx="5943600" cy="2614930"/>
            <wp:effectExtent l="0" t="0" r="0" b="0"/>
            <wp:docPr id="2" name="Picture 2"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screenshot&#10;&#10;Description automatically generated"/>
                    <pic:cNvPicPr/>
                  </pic:nvPicPr>
                  <pic:blipFill>
                    <a:blip r:embed="rId12"/>
                    <a:stretch>
                      <a:fillRect/>
                    </a:stretch>
                  </pic:blipFill>
                  <pic:spPr>
                    <a:xfrm>
                      <a:off x="0" y="0"/>
                      <a:ext cx="5943600" cy="2614930"/>
                    </a:xfrm>
                    <a:prstGeom prst="rect">
                      <a:avLst/>
                    </a:prstGeom>
                  </pic:spPr>
                </pic:pic>
              </a:graphicData>
            </a:graphic>
          </wp:inline>
        </w:drawing>
      </w:r>
      <w:r w:rsidR="00E43F86">
        <w:br/>
      </w:r>
      <w:r w:rsidR="00E43F86">
        <w:lastRenderedPageBreak/>
        <w:br/>
        <w:t xml:space="preserve">First things First, if we want to make a scene that allows for us to make 2D movement a reality then we need to make a platform, something very simple and a character. For this </w:t>
      </w:r>
      <w:proofErr w:type="gramStart"/>
      <w:r w:rsidR="008E6F1D">
        <w:t>particular tutorial</w:t>
      </w:r>
      <w:proofErr w:type="gramEnd"/>
      <w:r w:rsidR="008E6F1D">
        <w:t xml:space="preserve">, I used a simple White Rectangle as the ground.  </w:t>
      </w:r>
      <w:proofErr w:type="gramStart"/>
      <w:r w:rsidR="008E6F1D">
        <w:t>In order to</w:t>
      </w:r>
      <w:proofErr w:type="gramEnd"/>
      <w:r w:rsidR="008E6F1D">
        <w:t xml:space="preserve"> do that go into the hierarchy (Left of the screen) and right click&gt;2D Object&gt;</w:t>
      </w:r>
      <w:r w:rsidR="001955D4">
        <w:t>Sprite</w:t>
      </w:r>
      <w:r w:rsidR="0022104A">
        <w:t xml:space="preserve">&gt;Square. </w:t>
      </w:r>
      <w:r w:rsidR="001955D4">
        <w:rPr>
          <w:noProof/>
        </w:rPr>
        <w:drawing>
          <wp:inline distT="0" distB="0" distL="0" distR="0" wp14:anchorId="092D62CF" wp14:editId="38882F47">
            <wp:extent cx="1438275" cy="2590800"/>
            <wp:effectExtent l="0" t="0" r="952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3"/>
                    <a:srcRect r="91667" b="29928"/>
                    <a:stretch/>
                  </pic:blipFill>
                  <pic:spPr bwMode="auto">
                    <a:xfrm>
                      <a:off x="0" y="0"/>
                      <a:ext cx="1438712" cy="2591588"/>
                    </a:xfrm>
                    <a:prstGeom prst="rect">
                      <a:avLst/>
                    </a:prstGeom>
                    <a:ln>
                      <a:noFill/>
                    </a:ln>
                    <a:extLst>
                      <a:ext uri="{53640926-AAD7-44D8-BBD7-CCE9431645EC}">
                        <a14:shadowObscured xmlns:a14="http://schemas.microsoft.com/office/drawing/2010/main"/>
                      </a:ext>
                    </a:extLst>
                  </pic:spPr>
                </pic:pic>
              </a:graphicData>
            </a:graphic>
          </wp:inline>
        </w:drawing>
      </w:r>
    </w:p>
    <w:p w14:paraId="16E841D3" w14:textId="6731F7D1" w:rsidR="0022104A" w:rsidRDefault="0022104A" w:rsidP="00436301">
      <w:pPr>
        <w:ind w:left="360"/>
      </w:pPr>
    </w:p>
    <w:p w14:paraId="02FD07AA" w14:textId="61FEEDB5" w:rsidR="0022104A" w:rsidRPr="00FC4A08" w:rsidRDefault="0022104A" w:rsidP="00436301">
      <w:pPr>
        <w:ind w:left="360"/>
        <w:rPr>
          <w:b/>
          <w:bCs/>
        </w:rPr>
      </w:pPr>
      <w:r>
        <w:t>Next add a box collider 2D component to it, this ensures we have a solid platform. To do</w:t>
      </w:r>
      <w:r>
        <w:t xml:space="preserve"> this select the </w:t>
      </w:r>
      <w:proofErr w:type="gramStart"/>
      <w:r>
        <w:t>Square</w:t>
      </w:r>
      <w:proofErr w:type="gramEnd"/>
      <w:r>
        <w:t xml:space="preserve"> sprite, and go click “Add Component”, type Box Collider 2D and this gives us a solid surface for our characters to move </w:t>
      </w:r>
      <w:r w:rsidR="00FC4A08">
        <w:t>o</w:t>
      </w:r>
      <w:r>
        <w:t xml:space="preserve">n. </w:t>
      </w:r>
      <w:r w:rsidR="00FC4A08">
        <w:br/>
      </w:r>
      <w:r w:rsidR="00FC4A08">
        <w:br/>
      </w:r>
      <w:r w:rsidR="00FC4A08">
        <w:rPr>
          <w:noProof/>
        </w:rPr>
        <w:drawing>
          <wp:inline distT="0" distB="0" distL="0" distR="0" wp14:anchorId="793406FC" wp14:editId="38273E97">
            <wp:extent cx="1028700" cy="3283112"/>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4"/>
                    <a:srcRect l="41186" r="50000"/>
                    <a:stretch/>
                  </pic:blipFill>
                  <pic:spPr bwMode="auto">
                    <a:xfrm>
                      <a:off x="0" y="0"/>
                      <a:ext cx="1030079" cy="3287513"/>
                    </a:xfrm>
                    <a:prstGeom prst="rect">
                      <a:avLst/>
                    </a:prstGeom>
                    <a:ln>
                      <a:noFill/>
                    </a:ln>
                    <a:extLst>
                      <a:ext uri="{53640926-AAD7-44D8-BBD7-CCE9431645EC}">
                        <a14:shadowObscured xmlns:a14="http://schemas.microsoft.com/office/drawing/2010/main"/>
                      </a:ext>
                    </a:extLst>
                  </pic:spPr>
                </pic:pic>
              </a:graphicData>
            </a:graphic>
          </wp:inline>
        </w:drawing>
      </w:r>
      <w:r w:rsidR="00FC4A08" w:rsidRPr="00FC4A08">
        <w:rPr>
          <w:noProof/>
        </w:rPr>
        <w:t xml:space="preserve"> </w:t>
      </w:r>
      <w:r w:rsidR="00FC4A08">
        <w:rPr>
          <w:noProof/>
        </w:rPr>
        <w:drawing>
          <wp:inline distT="0" distB="0" distL="0" distR="0" wp14:anchorId="53C2EE75" wp14:editId="58069947">
            <wp:extent cx="2234316" cy="2132558"/>
            <wp:effectExtent l="0" t="0" r="0" b="127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5"/>
                    <a:srcRect l="41206" t="42837" r="49966" b="27209"/>
                    <a:stretch/>
                  </pic:blipFill>
                  <pic:spPr bwMode="auto">
                    <a:xfrm>
                      <a:off x="0" y="0"/>
                      <a:ext cx="2243737" cy="2141550"/>
                    </a:xfrm>
                    <a:prstGeom prst="rect">
                      <a:avLst/>
                    </a:prstGeom>
                    <a:ln>
                      <a:noFill/>
                    </a:ln>
                    <a:extLst>
                      <a:ext uri="{53640926-AAD7-44D8-BBD7-CCE9431645EC}">
                        <a14:shadowObscured xmlns:a14="http://schemas.microsoft.com/office/drawing/2010/main"/>
                      </a:ext>
                    </a:extLst>
                  </pic:spPr>
                </pic:pic>
              </a:graphicData>
            </a:graphic>
          </wp:inline>
        </w:drawing>
      </w:r>
    </w:p>
    <w:p w14:paraId="78A1D74B" w14:textId="73CD4EEE" w:rsidR="0084617E" w:rsidRDefault="0084617E" w:rsidP="00436301">
      <w:pPr>
        <w:ind w:left="360"/>
      </w:pPr>
    </w:p>
    <w:p w14:paraId="2659F5E0" w14:textId="35E5F8D0" w:rsidR="0084617E" w:rsidRDefault="00FC4A08" w:rsidP="00436301">
      <w:pPr>
        <w:ind w:left="360"/>
      </w:pPr>
      <w:r>
        <w:rPr>
          <w:b/>
          <w:bCs/>
          <w:sz w:val="52"/>
          <w:szCs w:val="52"/>
          <w:u w:val="single"/>
        </w:rPr>
        <w:t>Setting</w:t>
      </w:r>
      <w:r>
        <w:rPr>
          <w:b/>
          <w:bCs/>
          <w:sz w:val="52"/>
          <w:szCs w:val="52"/>
          <w:u w:val="single"/>
        </w:rPr>
        <w:t xml:space="preserve"> up Character Movement</w:t>
      </w:r>
      <w:r>
        <w:rPr>
          <w:b/>
          <w:bCs/>
          <w:sz w:val="52"/>
          <w:szCs w:val="52"/>
          <w:u w:val="single"/>
        </w:rPr>
        <w:br/>
      </w:r>
      <w:r>
        <w:br/>
      </w:r>
      <w:r>
        <w:rPr>
          <w:noProof/>
        </w:rPr>
        <w:drawing>
          <wp:anchor distT="0" distB="0" distL="114300" distR="114300" simplePos="0" relativeHeight="251658240" behindDoc="0" locked="0" layoutInCell="1" allowOverlap="1" wp14:anchorId="02DA2A61" wp14:editId="488B972F">
            <wp:simplePos x="0" y="0"/>
            <wp:positionH relativeFrom="margin">
              <wp:align>left</wp:align>
            </wp:positionH>
            <wp:positionV relativeFrom="paragraph">
              <wp:posOffset>826522</wp:posOffset>
            </wp:positionV>
            <wp:extent cx="1757045" cy="3420745"/>
            <wp:effectExtent l="0" t="0" r="0" b="8255"/>
            <wp:wrapSquare wrapText="bothSides"/>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rotWithShape="1">
                    <a:blip r:embed="rId16"/>
                    <a:srcRect l="7893" r="77659"/>
                    <a:stretch/>
                  </pic:blipFill>
                  <pic:spPr bwMode="auto">
                    <a:xfrm>
                      <a:off x="0" y="0"/>
                      <a:ext cx="1757045" cy="342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617E">
        <w:t xml:space="preserve">Now we have a stage, all we need now is a player object do the same thing and make a </w:t>
      </w:r>
      <w:r w:rsidR="0085250D">
        <w:t>cube and now let’s make a new script. Call this one “Character movement”. Make sur</w:t>
      </w:r>
      <w:r w:rsidR="0022104A">
        <w:t>e to add a box collider the same way we did it earlier for the Ground sprite</w:t>
      </w:r>
      <w:proofErr w:type="gramStart"/>
      <w:r w:rsidR="0022104A">
        <w:t xml:space="preserve">. </w:t>
      </w:r>
      <w:r>
        <w:t xml:space="preserve"> </w:t>
      </w:r>
      <w:proofErr w:type="gramEnd"/>
    </w:p>
    <w:p w14:paraId="10A9F8F4" w14:textId="5BBB8794" w:rsidR="00FC4A08" w:rsidRPr="00FC4A08" w:rsidRDefault="00FC4A08" w:rsidP="00FC4A08"/>
    <w:p w14:paraId="444D0F15" w14:textId="5B487C0F" w:rsidR="00FC4A08" w:rsidRPr="00FC4A08" w:rsidRDefault="00FC4A08" w:rsidP="00FC4A08"/>
    <w:p w14:paraId="06CC26B7" w14:textId="60F5F719" w:rsidR="00FC4A08" w:rsidRPr="00FC4A08" w:rsidRDefault="00FC4A08" w:rsidP="00FC4A08"/>
    <w:p w14:paraId="571551E6" w14:textId="67F3B9E5" w:rsidR="00FC4A08" w:rsidRPr="00FC4A08" w:rsidRDefault="00FC4A08" w:rsidP="00FC4A08"/>
    <w:p w14:paraId="0C2F8220" w14:textId="159FC9BD" w:rsidR="00FC4A08" w:rsidRPr="00FC4A08" w:rsidRDefault="00FC4A08" w:rsidP="00FC4A08"/>
    <w:p w14:paraId="2E0B0F69" w14:textId="795AE803" w:rsidR="00FC4A08" w:rsidRPr="00FC4A08" w:rsidRDefault="00FC4A08" w:rsidP="00FC4A08"/>
    <w:p w14:paraId="2F83B620" w14:textId="6AEEA6FD" w:rsidR="00FC4A08" w:rsidRPr="00FC4A08" w:rsidRDefault="00FC4A08" w:rsidP="00FC4A08"/>
    <w:p w14:paraId="60892F0B" w14:textId="09DEB202" w:rsidR="00FC4A08" w:rsidRPr="00FC4A08" w:rsidRDefault="00FC4A08" w:rsidP="00FC4A08"/>
    <w:p w14:paraId="3F5FB79D" w14:textId="5613E76A" w:rsidR="00FC4A08" w:rsidRPr="00FC4A08" w:rsidRDefault="00FC4A08" w:rsidP="00FC4A08"/>
    <w:p w14:paraId="54A19E21" w14:textId="573C42E9" w:rsidR="00FC4A08" w:rsidRPr="00FC4A08" w:rsidRDefault="00FC4A08" w:rsidP="00FC4A08"/>
    <w:p w14:paraId="3DDFC634" w14:textId="4CC37F66" w:rsidR="00FC4A08" w:rsidRPr="00FC4A08" w:rsidRDefault="00FC4A08" w:rsidP="00FC4A08"/>
    <w:p w14:paraId="02FB42FA" w14:textId="7C4518E7" w:rsidR="00FC4A08" w:rsidRDefault="00FC4A08" w:rsidP="00FC4A08"/>
    <w:p w14:paraId="01D95CF2" w14:textId="0ACF603F" w:rsidR="00FC4A08" w:rsidRDefault="00FC4A08" w:rsidP="00FC4A08"/>
    <w:p w14:paraId="50AC0A6F" w14:textId="553FE4B8" w:rsidR="00FC4A08" w:rsidRDefault="00FC4A08" w:rsidP="00FC4A08">
      <w:r>
        <w:t>Double click on the script that was just made</w:t>
      </w:r>
      <w:r w:rsidR="00551F3E">
        <w:t xml:space="preserve"> just to open it</w:t>
      </w:r>
      <w:r w:rsidR="00945FD0">
        <w:t xml:space="preserve">. </w:t>
      </w:r>
      <w:r w:rsidR="00DC3305">
        <w:t xml:space="preserve">First things first we need to declare some variables. Type the following in. </w:t>
      </w:r>
      <w:r w:rsidR="00DC3305" w:rsidRPr="00DC3305">
        <w:drawing>
          <wp:inline distT="0" distB="0" distL="0" distR="0" wp14:anchorId="0353F493" wp14:editId="6F5C92F9">
            <wp:extent cx="6934928" cy="795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56212" cy="797460"/>
                    </a:xfrm>
                    <a:prstGeom prst="rect">
                      <a:avLst/>
                    </a:prstGeom>
                  </pic:spPr>
                </pic:pic>
              </a:graphicData>
            </a:graphic>
          </wp:inline>
        </w:drawing>
      </w:r>
    </w:p>
    <w:p w14:paraId="0F365C7C" w14:textId="77DC2725" w:rsidR="00945FD0" w:rsidRDefault="00945FD0" w:rsidP="00FC4A08">
      <w:r>
        <w:t>Remember to add a Rigidbody2</w:t>
      </w:r>
      <w:r w:rsidR="00B64EC0">
        <w:t>D component</w:t>
      </w:r>
      <w:r>
        <w:t xml:space="preserve"> the same way we did previously with the Box Collider</w:t>
      </w:r>
      <w:proofErr w:type="gramStart"/>
      <w:r>
        <w:t xml:space="preserve">. </w:t>
      </w:r>
      <w:r w:rsidR="00B64EC0">
        <w:t xml:space="preserve"> </w:t>
      </w:r>
      <w:proofErr w:type="gramEnd"/>
      <w:r w:rsidR="00B64EC0">
        <w:br/>
      </w:r>
      <w:r w:rsidR="00B64EC0">
        <w:br/>
        <w:t xml:space="preserve">Next let’s focus on working the final parts of the code. </w:t>
      </w:r>
      <w:r w:rsidR="00B64EC0">
        <w:br/>
      </w:r>
      <w:r w:rsidR="00B64EC0" w:rsidRPr="00B64EC0">
        <w:lastRenderedPageBreak/>
        <w:drawing>
          <wp:inline distT="0" distB="0" distL="0" distR="0" wp14:anchorId="2A8E089D" wp14:editId="25ED432E">
            <wp:extent cx="5744377" cy="3839111"/>
            <wp:effectExtent l="0" t="0" r="889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744377" cy="3839111"/>
                    </a:xfrm>
                    <a:prstGeom prst="rect">
                      <a:avLst/>
                    </a:prstGeom>
                  </pic:spPr>
                </pic:pic>
              </a:graphicData>
            </a:graphic>
          </wp:inline>
        </w:drawing>
      </w:r>
      <w:r w:rsidR="00B64EC0">
        <w:br/>
      </w:r>
      <w:r w:rsidR="00B64EC0">
        <w:br/>
        <w:t>Here we’re calling our Rigidbody function and having our script tell unity to identify the object with a Rigidbody 2D component. The “Movement=</w:t>
      </w:r>
      <w:proofErr w:type="spellStart"/>
      <w:r w:rsidR="0012157C">
        <w:t>Input.</w:t>
      </w:r>
      <w:r w:rsidR="00B64EC0">
        <w:t>GetAxis</w:t>
      </w:r>
      <w:proofErr w:type="spellEnd"/>
      <w:r w:rsidR="0012157C">
        <w:t>(“Horizontal”</w:t>
      </w:r>
      <w:proofErr w:type="gramStart"/>
      <w:r w:rsidR="0012157C">
        <w:t xml:space="preserve">);   </w:t>
      </w:r>
      <w:proofErr w:type="gramEnd"/>
      <w:r w:rsidR="0012157C">
        <w:t xml:space="preserve">line helps us to the program to move on a horizontal axis. In Unity’s registry it defaults any movement to using the WASD keys so using A moves us to the left and the D key to the right. </w:t>
      </w:r>
      <w:r w:rsidR="0012157C">
        <w:br/>
      </w:r>
      <w:r w:rsidR="0012157C">
        <w:br/>
        <w:t xml:space="preserve">The final Line, </w:t>
      </w:r>
      <w:proofErr w:type="spellStart"/>
      <w:proofErr w:type="gramStart"/>
      <w:r w:rsidR="0012157C">
        <w:t>rb.velocity</w:t>
      </w:r>
      <w:proofErr w:type="spellEnd"/>
      <w:proofErr w:type="gramEnd"/>
      <w:r w:rsidR="0012157C">
        <w:t>=new Vector2(Movement*</w:t>
      </w:r>
      <w:proofErr w:type="spellStart"/>
      <w:r w:rsidR="0012157C">
        <w:t>MovementSpeed,rb.velocity.y</w:t>
      </w:r>
      <w:proofErr w:type="spellEnd"/>
      <w:r w:rsidR="0012157C">
        <w:t xml:space="preserve">); calls on the movement functionality from before and tells Unity to use this line to dictate the “Movement Speed component. </w:t>
      </w:r>
    </w:p>
    <w:p w14:paraId="373ADD5E" w14:textId="77777777" w:rsidR="0012157C" w:rsidRDefault="0012157C" w:rsidP="00FC4A08">
      <w:pPr>
        <w:rPr>
          <w:b/>
          <w:bCs/>
          <w:sz w:val="52"/>
          <w:szCs w:val="52"/>
          <w:u w:val="single"/>
        </w:rPr>
      </w:pPr>
      <w:r w:rsidRPr="0012157C">
        <w:lastRenderedPageBreak/>
        <w:drawing>
          <wp:anchor distT="0" distB="0" distL="114300" distR="114300" simplePos="0" relativeHeight="251659264" behindDoc="0" locked="0" layoutInCell="1" allowOverlap="1" wp14:anchorId="38D394A1" wp14:editId="77174D47">
            <wp:simplePos x="0" y="0"/>
            <wp:positionH relativeFrom="margin">
              <wp:align>center</wp:align>
            </wp:positionH>
            <wp:positionV relativeFrom="paragraph">
              <wp:posOffset>238207</wp:posOffset>
            </wp:positionV>
            <wp:extent cx="6448425" cy="3314065"/>
            <wp:effectExtent l="0" t="0" r="9525" b="635"/>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a:stretch>
                      <a:fillRect/>
                    </a:stretch>
                  </pic:blipFill>
                  <pic:spPr>
                    <a:xfrm>
                      <a:off x="0" y="0"/>
                      <a:ext cx="6448425" cy="3314065"/>
                    </a:xfrm>
                    <a:prstGeom prst="rect">
                      <a:avLst/>
                    </a:prstGeom>
                  </pic:spPr>
                </pic:pic>
              </a:graphicData>
            </a:graphic>
            <wp14:sizeRelH relativeFrom="page">
              <wp14:pctWidth>0</wp14:pctWidth>
            </wp14:sizeRelH>
            <wp14:sizeRelV relativeFrom="page">
              <wp14:pctHeight>0</wp14:pctHeight>
            </wp14:sizeRelV>
          </wp:anchor>
        </w:drawing>
      </w:r>
      <w:r>
        <w:t xml:space="preserve">Once done, your script </w:t>
      </w:r>
      <w:proofErr w:type="gramStart"/>
      <w:r>
        <w:t>should  look</w:t>
      </w:r>
      <w:proofErr w:type="gramEnd"/>
      <w:r>
        <w:t xml:space="preserve"> something like this. </w:t>
      </w:r>
      <w:r>
        <w:br/>
      </w:r>
      <w:r>
        <w:br/>
      </w:r>
      <w:r>
        <w:rPr>
          <w:b/>
          <w:bCs/>
          <w:sz w:val="52"/>
          <w:szCs w:val="52"/>
          <w:u w:val="single"/>
        </w:rPr>
        <w:t xml:space="preserve">Testing our character Movement </w:t>
      </w:r>
    </w:p>
    <w:p w14:paraId="23193230" w14:textId="77777777" w:rsidR="009C63FE" w:rsidRDefault="0012157C" w:rsidP="00FC4A08">
      <w:r>
        <w:t xml:space="preserve">Next, let’s test our movement to see if it works but how do we do that? Well before we close our script be sure to save the script, next let’s move back to Unity. You should see your new script in your assets folder and your </w:t>
      </w:r>
      <w:r w:rsidR="009C63FE">
        <w:t xml:space="preserve">character Movement script. Next choose the </w:t>
      </w:r>
      <w:proofErr w:type="gramStart"/>
      <w:r w:rsidR="009C63FE">
        <w:t>Square</w:t>
      </w:r>
      <w:proofErr w:type="gramEnd"/>
      <w:r w:rsidR="009C63FE">
        <w:t xml:space="preserve"> object that you made your player. </w:t>
      </w:r>
      <w:r w:rsidR="009C63FE">
        <w:br/>
      </w:r>
      <w:r w:rsidR="009C63FE" w:rsidRPr="009C63FE">
        <w:drawing>
          <wp:inline distT="0" distB="0" distL="0" distR="0" wp14:anchorId="62C56F74" wp14:editId="285BDDC4">
            <wp:extent cx="5943600" cy="2788285"/>
            <wp:effectExtent l="0"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a:blip r:embed="rId20"/>
                    <a:stretch>
                      <a:fillRect/>
                    </a:stretch>
                  </pic:blipFill>
                  <pic:spPr>
                    <a:xfrm>
                      <a:off x="0" y="0"/>
                      <a:ext cx="5943600" cy="2788285"/>
                    </a:xfrm>
                    <a:prstGeom prst="rect">
                      <a:avLst/>
                    </a:prstGeom>
                  </pic:spPr>
                </pic:pic>
              </a:graphicData>
            </a:graphic>
          </wp:inline>
        </w:drawing>
      </w:r>
    </w:p>
    <w:p w14:paraId="2A054F63" w14:textId="77777777" w:rsidR="009C63FE" w:rsidRDefault="009C63FE" w:rsidP="00FC4A08">
      <w:r>
        <w:lastRenderedPageBreak/>
        <w:t xml:space="preserve">Next navigate to the Assets folder and drag and drop your script into the </w:t>
      </w:r>
      <w:proofErr w:type="gramStart"/>
      <w:r>
        <w:t>Square’s</w:t>
      </w:r>
      <w:proofErr w:type="gramEnd"/>
      <w:r>
        <w:t xml:space="preserve"> inspector, soon you should be seeing this on your inspector. </w:t>
      </w:r>
    </w:p>
    <w:p w14:paraId="0E0189B0" w14:textId="77777777" w:rsidR="009C63FE" w:rsidRDefault="0012157C" w:rsidP="009C63FE">
      <w:r>
        <w:br/>
      </w:r>
      <w:r w:rsidR="009C63FE" w:rsidRPr="009C63FE">
        <w:drawing>
          <wp:inline distT="0" distB="0" distL="0" distR="0" wp14:anchorId="546AA25B" wp14:editId="59A7F59D">
            <wp:extent cx="5943600" cy="278511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943600" cy="2785110"/>
                    </a:xfrm>
                    <a:prstGeom prst="rect">
                      <a:avLst/>
                    </a:prstGeom>
                  </pic:spPr>
                </pic:pic>
              </a:graphicData>
            </a:graphic>
          </wp:inline>
        </w:drawing>
      </w:r>
      <w:r>
        <w:br/>
      </w:r>
    </w:p>
    <w:p w14:paraId="4771DD10" w14:textId="5474CB39" w:rsidR="009C63FE" w:rsidRDefault="009C63FE" w:rsidP="009C63FE">
      <w:r>
        <w:t xml:space="preserve">Hear you can now change the Movement speed, for this test we’ll be keeping the speed of our movement at </w:t>
      </w:r>
      <w:r w:rsidR="00860A87">
        <w:t>5 a relatively fast speed, you can choose to change this if you feel</w:t>
      </w:r>
      <w:proofErr w:type="gramStart"/>
      <w:r w:rsidR="00860A87">
        <w:t xml:space="preserve">.  </w:t>
      </w:r>
      <w:proofErr w:type="gramEnd"/>
      <w:r w:rsidR="00860A87">
        <w:t xml:space="preserve">Now if we press the play </w:t>
      </w:r>
      <w:proofErr w:type="gramStart"/>
      <w:r w:rsidR="00860A87">
        <w:t>button, and</w:t>
      </w:r>
      <w:proofErr w:type="gramEnd"/>
      <w:r w:rsidR="00860A87">
        <w:t xml:space="preserve"> use the A and D keys</w:t>
      </w:r>
      <w:r w:rsidR="00BC2411">
        <w:t xml:space="preserve"> or the left and right arrow keys</w:t>
      </w:r>
      <w:r w:rsidR="00860A87">
        <w:t xml:space="preserve"> to move around our character will slowly but surely be able to move in a 2D space! </w:t>
      </w:r>
      <w:r w:rsidR="00860A87">
        <w:br/>
      </w:r>
      <w:r>
        <w:t xml:space="preserve"> </w:t>
      </w:r>
      <w:r w:rsidR="00BC2411">
        <w:rPr>
          <w:noProof/>
        </w:rPr>
        <w:drawing>
          <wp:inline distT="0" distB="0" distL="0" distR="0" wp14:anchorId="1FA52CFD" wp14:editId="1EBBB33D">
            <wp:extent cx="5716905" cy="3220085"/>
            <wp:effectExtent l="0" t="0" r="0" b="0"/>
            <wp:docPr id="17" name="Picture 17" descr="[video-to-gif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to-gif output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3220085"/>
                    </a:xfrm>
                    <a:prstGeom prst="rect">
                      <a:avLst/>
                    </a:prstGeom>
                    <a:noFill/>
                    <a:ln>
                      <a:noFill/>
                    </a:ln>
                  </pic:spPr>
                </pic:pic>
              </a:graphicData>
            </a:graphic>
          </wp:inline>
        </w:drawing>
      </w:r>
    </w:p>
    <w:p w14:paraId="1AA13516" w14:textId="0D4DBF78" w:rsidR="0012157C" w:rsidRPr="0012157C" w:rsidRDefault="0012157C" w:rsidP="00FC4A08">
      <w:pPr>
        <w:rPr>
          <w:b/>
          <w:bCs/>
          <w:sz w:val="52"/>
          <w:szCs w:val="52"/>
          <w:u w:val="single"/>
        </w:rPr>
      </w:pPr>
      <w:r>
        <w:rPr>
          <w:b/>
          <w:bCs/>
          <w:sz w:val="52"/>
          <w:szCs w:val="52"/>
          <w:u w:val="single"/>
        </w:rPr>
        <w:lastRenderedPageBreak/>
        <w:br/>
      </w:r>
      <w:r>
        <w:br/>
      </w:r>
    </w:p>
    <w:sectPr w:rsidR="0012157C" w:rsidRPr="0012157C">
      <w:headerReference w:type="default" r:id="rId23"/>
      <w:footerReference w:type="default" r:id="rId24"/>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2BAD4" w14:textId="77777777" w:rsidR="00335815" w:rsidRDefault="00335815">
      <w:pPr>
        <w:spacing w:line="240" w:lineRule="auto"/>
      </w:pPr>
      <w:r>
        <w:separator/>
      </w:r>
    </w:p>
  </w:endnote>
  <w:endnote w:type="continuationSeparator" w:id="0">
    <w:p w14:paraId="00506B3C" w14:textId="77777777" w:rsidR="00335815" w:rsidRDefault="00335815">
      <w:pPr>
        <w:spacing w:line="240" w:lineRule="auto"/>
      </w:pPr>
      <w:r>
        <w:continuationSeparator/>
      </w:r>
    </w:p>
  </w:endnote>
  <w:endnote w:type="continuationNotice" w:id="1">
    <w:p w14:paraId="1A84A015" w14:textId="77777777" w:rsidR="00335815" w:rsidRDefault="0033581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57D0BAED"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D9FFCD2"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EFEC3" w14:textId="77777777" w:rsidR="00335815" w:rsidRDefault="00335815">
      <w:pPr>
        <w:spacing w:line="240" w:lineRule="auto"/>
      </w:pPr>
      <w:r>
        <w:separator/>
      </w:r>
    </w:p>
  </w:footnote>
  <w:footnote w:type="continuationSeparator" w:id="0">
    <w:p w14:paraId="645E87FD" w14:textId="77777777" w:rsidR="00335815" w:rsidRDefault="00335815">
      <w:pPr>
        <w:spacing w:line="240" w:lineRule="auto"/>
      </w:pPr>
      <w:r>
        <w:continuationSeparator/>
      </w:r>
    </w:p>
  </w:footnote>
  <w:footnote w:type="continuationNotice" w:id="1">
    <w:p w14:paraId="56BD09EE" w14:textId="77777777" w:rsidR="00335815" w:rsidRDefault="0033581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EA648" w14:textId="79C2EB85" w:rsidR="00436301" w:rsidRDefault="00436301">
    <w:pPr>
      <w:pStyle w:val="Header"/>
    </w:pPr>
    <w:r>
      <w:t xml:space="preserve">Syed Ahmed </w:t>
    </w:r>
    <w:r>
      <w:tab/>
      <w:t>Unity Programming Tutorial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5"/>
    <w:lvlOverride w:ilvl="0">
      <w:startOverride w:val="1"/>
    </w:lvlOverride>
  </w:num>
  <w:num w:numId="3">
    <w:abstractNumId w:val="15"/>
  </w:num>
  <w:num w:numId="4">
    <w:abstractNumId w:val="15"/>
    <w:lvlOverride w:ilvl="0">
      <w:startOverride w:val="1"/>
    </w:lvlOverride>
  </w:num>
  <w:num w:numId="5">
    <w:abstractNumId w:val="8"/>
  </w:num>
  <w:num w:numId="6">
    <w:abstractNumId w:val="15"/>
    <w:lvlOverride w:ilvl="0">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6"/>
  </w:num>
  <w:num w:numId="20">
    <w:abstractNumId w:val="9"/>
  </w:num>
  <w:num w:numId="21">
    <w:abstractNumId w:val="14"/>
  </w:num>
  <w:num w:numId="22">
    <w:abstractNumId w:val="13"/>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2NDM1NTQxtDAwNTJW0lEKTi0uzszPAykwrAUAs4dOpSwAAAA="/>
  </w:docVars>
  <w:rsids>
    <w:rsidRoot w:val="00436301"/>
    <w:rsid w:val="00016748"/>
    <w:rsid w:val="0006567E"/>
    <w:rsid w:val="000760DB"/>
    <w:rsid w:val="000F00E7"/>
    <w:rsid w:val="0012157C"/>
    <w:rsid w:val="0016766E"/>
    <w:rsid w:val="00170063"/>
    <w:rsid w:val="00175643"/>
    <w:rsid w:val="001955D4"/>
    <w:rsid w:val="001B2338"/>
    <w:rsid w:val="002061A9"/>
    <w:rsid w:val="002151C3"/>
    <w:rsid w:val="00217B64"/>
    <w:rsid w:val="0022104A"/>
    <w:rsid w:val="00235579"/>
    <w:rsid w:val="00257FAA"/>
    <w:rsid w:val="00263938"/>
    <w:rsid w:val="002E78EB"/>
    <w:rsid w:val="002F25A8"/>
    <w:rsid w:val="00335815"/>
    <w:rsid w:val="003407A9"/>
    <w:rsid w:val="00340DC9"/>
    <w:rsid w:val="00350BD5"/>
    <w:rsid w:val="00436301"/>
    <w:rsid w:val="00444F02"/>
    <w:rsid w:val="00490CC6"/>
    <w:rsid w:val="004F05F9"/>
    <w:rsid w:val="005509B2"/>
    <w:rsid w:val="00551F3E"/>
    <w:rsid w:val="005556DB"/>
    <w:rsid w:val="005C6D45"/>
    <w:rsid w:val="005D58F7"/>
    <w:rsid w:val="00617D63"/>
    <w:rsid w:val="00643D1A"/>
    <w:rsid w:val="00674588"/>
    <w:rsid w:val="006A7B57"/>
    <w:rsid w:val="006D44C5"/>
    <w:rsid w:val="00713672"/>
    <w:rsid w:val="0073562D"/>
    <w:rsid w:val="007B07DE"/>
    <w:rsid w:val="008270A2"/>
    <w:rsid w:val="0084617E"/>
    <w:rsid w:val="0085250D"/>
    <w:rsid w:val="00853F77"/>
    <w:rsid w:val="00860A87"/>
    <w:rsid w:val="00885CE1"/>
    <w:rsid w:val="008907FF"/>
    <w:rsid w:val="008B696C"/>
    <w:rsid w:val="008B6BEE"/>
    <w:rsid w:val="008E6F1D"/>
    <w:rsid w:val="008F78D7"/>
    <w:rsid w:val="009200C1"/>
    <w:rsid w:val="00945FD0"/>
    <w:rsid w:val="00980085"/>
    <w:rsid w:val="00997127"/>
    <w:rsid w:val="009C3B20"/>
    <w:rsid w:val="009C63FE"/>
    <w:rsid w:val="009D216F"/>
    <w:rsid w:val="009D3248"/>
    <w:rsid w:val="00A65E8A"/>
    <w:rsid w:val="00A87896"/>
    <w:rsid w:val="00AC1EE7"/>
    <w:rsid w:val="00B64EC0"/>
    <w:rsid w:val="00B650C6"/>
    <w:rsid w:val="00BA63C2"/>
    <w:rsid w:val="00BC2411"/>
    <w:rsid w:val="00BC6939"/>
    <w:rsid w:val="00BE1875"/>
    <w:rsid w:val="00BE45C8"/>
    <w:rsid w:val="00BF2331"/>
    <w:rsid w:val="00BF7463"/>
    <w:rsid w:val="00C30889"/>
    <w:rsid w:val="00C90A2E"/>
    <w:rsid w:val="00CC5861"/>
    <w:rsid w:val="00CF0F39"/>
    <w:rsid w:val="00D30B81"/>
    <w:rsid w:val="00D3649E"/>
    <w:rsid w:val="00D65327"/>
    <w:rsid w:val="00DC3305"/>
    <w:rsid w:val="00DF0FDA"/>
    <w:rsid w:val="00E142DA"/>
    <w:rsid w:val="00E16F51"/>
    <w:rsid w:val="00E43F86"/>
    <w:rsid w:val="00EB0B6E"/>
    <w:rsid w:val="00EE70C1"/>
    <w:rsid w:val="00F169E1"/>
    <w:rsid w:val="00F77B79"/>
    <w:rsid w:val="00F866A8"/>
    <w:rsid w:val="00FB35C9"/>
    <w:rsid w:val="00FB5B59"/>
    <w:rsid w:val="00FC318F"/>
    <w:rsid w:val="00FC4A08"/>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1128C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aan%20Ahmed\AppData\Local\Microsoft\Office\16.0\DTS\en-US%7b39BBF5E7-90E5-4DD1-A68C-6425CC5B7C58%7d\%7b2C77C78A-87E6-49F1-A1CC-7A021B93CC22%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Props1.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2.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3.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{2C77C78A-87E6-49F1-A1CC-7A021B93CC22}tf45325165_win32</Template>
  <TotalTime>0</TotalTime>
  <Pages>7</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2021-12-08T00:22:00Z</dcterms:created>
  <dcterms:modified xsi:type="dcterms:W3CDTF">2021-12-08T01:43:00Z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